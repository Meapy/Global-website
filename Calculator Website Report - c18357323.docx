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4F7FB"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FF9C0AF" wp14:editId="7B61B58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217A3C5D" w14:textId="3021F402" w:rsidR="00C6554A" w:rsidRDefault="00821E99" w:rsidP="00C6554A">
      <w:pPr>
        <w:pStyle w:val="Title"/>
      </w:pPr>
      <w:r>
        <w:t>Calculator Website</w:t>
      </w:r>
    </w:p>
    <w:p w14:paraId="696A9001" w14:textId="2C84A244" w:rsidR="00C6554A" w:rsidRPr="00D5413C" w:rsidRDefault="00C6554A" w:rsidP="00C6554A">
      <w:pPr>
        <w:pStyle w:val="Subtitle"/>
      </w:pPr>
    </w:p>
    <w:p w14:paraId="3823567F" w14:textId="74281FBD" w:rsidR="00253E4A" w:rsidRDefault="00821E99" w:rsidP="00C6554A">
      <w:pPr>
        <w:pStyle w:val="ContactInfo"/>
      </w:pPr>
      <w:r>
        <w:t>Daniel Krasovski</w:t>
      </w:r>
      <w:r w:rsidR="00C6554A">
        <w:t xml:space="preserve"> | </w:t>
      </w:r>
      <w:r w:rsidRPr="00821E99">
        <w:t>Software for Global Market 1 (User Interface Design)</w:t>
      </w:r>
      <w:r w:rsidR="00C6554A">
        <w:t xml:space="preserve"> |</w:t>
      </w:r>
      <w:r w:rsidR="00C6554A" w:rsidRPr="00D5413C">
        <w:t xml:space="preserve"> </w:t>
      </w:r>
      <w:r>
        <w:t>10/04/2019</w:t>
      </w:r>
      <w:r w:rsidR="00C6554A">
        <w:br w:type="page"/>
      </w:r>
    </w:p>
    <w:sdt>
      <w:sdtPr>
        <w:id w:val="212935497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416F2681" w14:textId="22C01F1B" w:rsidR="00253E4A" w:rsidRDefault="00253E4A">
          <w:pPr>
            <w:pStyle w:val="TOCHeading"/>
          </w:pPr>
          <w:r>
            <w:t>Contents</w:t>
          </w:r>
        </w:p>
        <w:p w14:paraId="64C78687" w14:textId="38C84C27" w:rsidR="00253E4A" w:rsidRDefault="00253E4A">
          <w:pPr>
            <w:pStyle w:val="TOC1"/>
            <w:tabs>
              <w:tab w:val="right" w:leader="dot" w:pos="8630"/>
            </w:tabs>
            <w:rPr>
              <w:noProof/>
            </w:rPr>
          </w:pPr>
          <w:r>
            <w:fldChar w:fldCharType="begin"/>
          </w:r>
          <w:r>
            <w:instrText xml:space="preserve"> TOC \o "1-3" \h \z \u </w:instrText>
          </w:r>
          <w:r>
            <w:fldChar w:fldCharType="separate"/>
          </w:r>
          <w:hyperlink w:anchor="_Toc5789157" w:history="1">
            <w:r w:rsidRPr="00C31C69">
              <w:rPr>
                <w:rStyle w:val="Hyperlink"/>
                <w:noProof/>
              </w:rPr>
              <w:t>Evaluation of original website</w:t>
            </w:r>
            <w:r>
              <w:rPr>
                <w:noProof/>
                <w:webHidden/>
              </w:rPr>
              <w:tab/>
            </w:r>
            <w:r>
              <w:rPr>
                <w:noProof/>
                <w:webHidden/>
              </w:rPr>
              <w:fldChar w:fldCharType="begin"/>
            </w:r>
            <w:r>
              <w:rPr>
                <w:noProof/>
                <w:webHidden/>
              </w:rPr>
              <w:instrText xml:space="preserve"> PAGEREF _Toc5789157 \h </w:instrText>
            </w:r>
            <w:r>
              <w:rPr>
                <w:noProof/>
                <w:webHidden/>
              </w:rPr>
            </w:r>
            <w:r>
              <w:rPr>
                <w:noProof/>
                <w:webHidden/>
              </w:rPr>
              <w:fldChar w:fldCharType="separate"/>
            </w:r>
            <w:r w:rsidR="008E1536">
              <w:rPr>
                <w:noProof/>
                <w:webHidden/>
              </w:rPr>
              <w:t>2</w:t>
            </w:r>
            <w:r>
              <w:rPr>
                <w:noProof/>
                <w:webHidden/>
              </w:rPr>
              <w:fldChar w:fldCharType="end"/>
            </w:r>
          </w:hyperlink>
        </w:p>
        <w:p w14:paraId="5580E6B2" w14:textId="61C00798" w:rsidR="00253E4A" w:rsidRDefault="00253E4A">
          <w:pPr>
            <w:pStyle w:val="TOC2"/>
            <w:tabs>
              <w:tab w:val="right" w:leader="dot" w:pos="8630"/>
            </w:tabs>
            <w:rPr>
              <w:noProof/>
            </w:rPr>
          </w:pPr>
          <w:hyperlink w:anchor="_Toc5789158" w:history="1">
            <w:r w:rsidRPr="00C31C69">
              <w:rPr>
                <w:rStyle w:val="Hyperlink"/>
                <w:noProof/>
              </w:rPr>
              <w:t>PERSONAS</w:t>
            </w:r>
            <w:r>
              <w:rPr>
                <w:noProof/>
                <w:webHidden/>
              </w:rPr>
              <w:tab/>
            </w:r>
            <w:r>
              <w:rPr>
                <w:noProof/>
                <w:webHidden/>
              </w:rPr>
              <w:fldChar w:fldCharType="begin"/>
            </w:r>
            <w:r>
              <w:rPr>
                <w:noProof/>
                <w:webHidden/>
              </w:rPr>
              <w:instrText xml:space="preserve"> PAGEREF _Toc5789158 \h </w:instrText>
            </w:r>
            <w:r>
              <w:rPr>
                <w:noProof/>
                <w:webHidden/>
              </w:rPr>
            </w:r>
            <w:r>
              <w:rPr>
                <w:noProof/>
                <w:webHidden/>
              </w:rPr>
              <w:fldChar w:fldCharType="separate"/>
            </w:r>
            <w:r w:rsidR="008E1536">
              <w:rPr>
                <w:noProof/>
                <w:webHidden/>
              </w:rPr>
              <w:t>3</w:t>
            </w:r>
            <w:r>
              <w:rPr>
                <w:noProof/>
                <w:webHidden/>
              </w:rPr>
              <w:fldChar w:fldCharType="end"/>
            </w:r>
          </w:hyperlink>
        </w:p>
        <w:p w14:paraId="4D1F2BF5" w14:textId="00E23597" w:rsidR="00253E4A" w:rsidRDefault="00253E4A">
          <w:pPr>
            <w:pStyle w:val="TOC2"/>
            <w:tabs>
              <w:tab w:val="right" w:leader="dot" w:pos="8630"/>
            </w:tabs>
            <w:rPr>
              <w:noProof/>
            </w:rPr>
          </w:pPr>
          <w:hyperlink w:anchor="_Toc5789159" w:history="1">
            <w:r>
              <w:rPr>
                <w:rStyle w:val="Hyperlink"/>
                <w:noProof/>
              </w:rPr>
              <w:t>C</w:t>
            </w:r>
            <w:r w:rsidRPr="00C31C69">
              <w:rPr>
                <w:rStyle w:val="Hyperlink"/>
                <w:noProof/>
              </w:rPr>
              <w:t>HANGES MADE</w:t>
            </w:r>
            <w:r>
              <w:rPr>
                <w:noProof/>
                <w:webHidden/>
              </w:rPr>
              <w:tab/>
            </w:r>
            <w:r>
              <w:rPr>
                <w:noProof/>
                <w:webHidden/>
              </w:rPr>
              <w:fldChar w:fldCharType="begin"/>
            </w:r>
            <w:r>
              <w:rPr>
                <w:noProof/>
                <w:webHidden/>
              </w:rPr>
              <w:instrText xml:space="preserve"> PAGEREF _Toc5789159 \h </w:instrText>
            </w:r>
            <w:r>
              <w:rPr>
                <w:noProof/>
                <w:webHidden/>
              </w:rPr>
            </w:r>
            <w:r>
              <w:rPr>
                <w:noProof/>
                <w:webHidden/>
              </w:rPr>
              <w:fldChar w:fldCharType="separate"/>
            </w:r>
            <w:r w:rsidR="008E1536">
              <w:rPr>
                <w:noProof/>
                <w:webHidden/>
              </w:rPr>
              <w:t>3</w:t>
            </w:r>
            <w:r>
              <w:rPr>
                <w:noProof/>
                <w:webHidden/>
              </w:rPr>
              <w:fldChar w:fldCharType="end"/>
            </w:r>
          </w:hyperlink>
        </w:p>
        <w:p w14:paraId="6024EDA4" w14:textId="12780E0F" w:rsidR="00253E4A" w:rsidRDefault="00253E4A">
          <w:r>
            <w:rPr>
              <w:b/>
              <w:bCs/>
              <w:noProof/>
            </w:rPr>
            <w:fldChar w:fldCharType="end"/>
          </w:r>
        </w:p>
      </w:sdtContent>
    </w:sdt>
    <w:p w14:paraId="181B8E20" w14:textId="3E1FA49D" w:rsidR="00C6554A" w:rsidRDefault="00253E4A" w:rsidP="00253E4A">
      <w:r>
        <w:br w:type="page"/>
      </w:r>
    </w:p>
    <w:p w14:paraId="3EBA21B3" w14:textId="5176FE6D" w:rsidR="00C6554A" w:rsidRDefault="00821E99" w:rsidP="00C6554A">
      <w:pPr>
        <w:pStyle w:val="Heading1"/>
      </w:pPr>
      <w:bookmarkStart w:id="5" w:name="_Toc5789157"/>
      <w:r>
        <w:lastRenderedPageBreak/>
        <w:t>Evaluation of original website</w:t>
      </w:r>
      <w:bookmarkEnd w:id="5"/>
    </w:p>
    <w:p w14:paraId="5D0B858C" w14:textId="7590838C" w:rsidR="00821E99" w:rsidRDefault="00821E99" w:rsidP="00821E99">
      <w:hyperlink r:id="rId8" w:history="1">
        <w:r w:rsidRPr="009A0867">
          <w:rPr>
            <w:rStyle w:val="Hyperlink"/>
          </w:rPr>
          <w:t>www.calculator.com</w:t>
        </w:r>
      </w:hyperlink>
      <w:r>
        <w:t xml:space="preserve"> Home page:</w:t>
      </w:r>
    </w:p>
    <w:p w14:paraId="3CAE80AA" w14:textId="29230AC6" w:rsidR="00821E99" w:rsidRDefault="00821E99" w:rsidP="00821E99">
      <w:pPr>
        <w:rPr>
          <w:noProof/>
        </w:rPr>
      </w:pPr>
      <w:r>
        <w:rPr>
          <w:noProof/>
        </w:rPr>
        <w:drawing>
          <wp:inline distT="0" distB="0" distL="0" distR="0" wp14:anchorId="40611DBB" wp14:editId="21954E16">
            <wp:extent cx="54864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936"/>
                    <a:stretch/>
                  </pic:blipFill>
                  <pic:spPr bwMode="auto">
                    <a:xfrm>
                      <a:off x="0" y="0"/>
                      <a:ext cx="5486400" cy="2676525"/>
                    </a:xfrm>
                    <a:prstGeom prst="rect">
                      <a:avLst/>
                    </a:prstGeom>
                    <a:ln>
                      <a:noFill/>
                    </a:ln>
                    <a:extLst>
                      <a:ext uri="{53640926-AAD7-44D8-BBD7-CCE9431645EC}">
                        <a14:shadowObscured xmlns:a14="http://schemas.microsoft.com/office/drawing/2010/main"/>
                      </a:ext>
                    </a:extLst>
                  </pic:spPr>
                </pic:pic>
              </a:graphicData>
            </a:graphic>
          </wp:inline>
        </w:drawing>
      </w:r>
    </w:p>
    <w:p w14:paraId="0A7301C8" w14:textId="142A80DD" w:rsidR="00821E99" w:rsidRDefault="00821E99" w:rsidP="00821E99">
      <w:r>
        <w:t xml:space="preserve">As you can see from the screenshot above, the website looks extremely out of date and un appealing. The </w:t>
      </w:r>
      <w:proofErr w:type="spellStart"/>
      <w:r>
        <w:t>colour</w:t>
      </w:r>
      <w:proofErr w:type="spellEnd"/>
      <w:r>
        <w:t xml:space="preserve"> scheme of grey and dark grey, followed with all the different </w:t>
      </w:r>
      <w:proofErr w:type="spellStart"/>
      <w:r>
        <w:t>colours</w:t>
      </w:r>
      <w:proofErr w:type="spellEnd"/>
      <w:r>
        <w:t xml:space="preserve"> of the different pages add to the out of date </w:t>
      </w:r>
      <w:r w:rsidR="00DE7A78">
        <w:t>feel of the website.</w:t>
      </w:r>
      <w:r w:rsidR="00253E4A">
        <w:t xml:space="preserve"> By using the website, we see more out of date features. Such as not having consistent page layout, </w:t>
      </w:r>
      <w:proofErr w:type="spellStart"/>
      <w:r w:rsidR="00253E4A">
        <w:t>colour</w:t>
      </w:r>
      <w:proofErr w:type="spellEnd"/>
      <w:r w:rsidR="00253E4A">
        <w:t xml:space="preserve"> schemes and some of the </w:t>
      </w:r>
      <w:proofErr w:type="gramStart"/>
      <w:r w:rsidR="00253E4A">
        <w:t>pages</w:t>
      </w:r>
      <w:proofErr w:type="gramEnd"/>
      <w:r w:rsidR="00253E4A">
        <w:t xml:space="preserve"> sizes are ether too small or too big: </w:t>
      </w:r>
    </w:p>
    <w:p w14:paraId="377BBECA" w14:textId="161E4899" w:rsidR="00253E4A" w:rsidRDefault="00253E4A" w:rsidP="00821E99">
      <w:hyperlink r:id="rId10" w:history="1">
        <w:r>
          <w:rPr>
            <w:rStyle w:val="Hyperlink"/>
          </w:rPr>
          <w:t>https://calculator.com/pantaserv/makecalc</w:t>
        </w:r>
      </w:hyperlink>
      <w:r>
        <w:rPr>
          <w:noProof/>
        </w:rPr>
        <w:drawing>
          <wp:inline distT="0" distB="0" distL="0" distR="0" wp14:anchorId="6E6E093C" wp14:editId="32B3FDE2">
            <wp:extent cx="548640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325"/>
                    <a:stretch/>
                  </pic:blipFill>
                  <pic:spPr bwMode="auto">
                    <a:xfrm>
                      <a:off x="0" y="0"/>
                      <a:ext cx="5486400" cy="2686050"/>
                    </a:xfrm>
                    <a:prstGeom prst="rect">
                      <a:avLst/>
                    </a:prstGeom>
                    <a:ln>
                      <a:noFill/>
                    </a:ln>
                    <a:extLst>
                      <a:ext uri="{53640926-AAD7-44D8-BBD7-CCE9431645EC}">
                        <a14:shadowObscured xmlns:a14="http://schemas.microsoft.com/office/drawing/2010/main"/>
                      </a:ext>
                    </a:extLst>
                  </pic:spPr>
                </pic:pic>
              </a:graphicData>
            </a:graphic>
          </wp:inline>
        </w:drawing>
      </w:r>
    </w:p>
    <w:p w14:paraId="00157004" w14:textId="167162A8" w:rsidR="00821E99" w:rsidRDefault="00821E99" w:rsidP="00821E99">
      <w:pPr>
        <w:pStyle w:val="Heading2"/>
      </w:pPr>
    </w:p>
    <w:p w14:paraId="5F0D38DA" w14:textId="70802B99" w:rsidR="00821E99" w:rsidRPr="00821E99" w:rsidRDefault="00821E99" w:rsidP="00821E99">
      <w:pPr>
        <w:pStyle w:val="Heading2"/>
      </w:pPr>
      <w:bookmarkStart w:id="6" w:name="_Toc5789158"/>
      <w:r>
        <w:t>PERSONAS</w:t>
      </w:r>
      <w:bookmarkEnd w:id="6"/>
    </w:p>
    <w:sdt>
      <w:sdtPr>
        <w:alias w:val="Paragraph Text:"/>
        <w:tag w:val="Paragraph Text:"/>
        <w:id w:val="-2013052735"/>
        <w:placeholder>
          <w:docPart w:val="B1210F3AE3F34897905959FDEBC9DE68"/>
        </w:placeholder>
        <w:temporary/>
        <w:showingPlcHdr/>
        <w15:appearance w15:val="hidden"/>
      </w:sdtPr>
      <w:sdtContent>
        <w:p w14:paraId="347B7C25" w14:textId="77777777" w:rsidR="00C6554A" w:rsidRDefault="00C6554A" w:rsidP="00C6554A">
          <w:r>
            <w:t>You might like the photo on the cover page as much as we do, but if it’s not ideal for your report, it’s easy to replace it with your own.</w:t>
          </w:r>
        </w:p>
        <w:p w14:paraId="00567601" w14:textId="240E102A" w:rsidR="004D2CE3" w:rsidRDefault="00C6554A">
          <w:r>
            <w:t>Just delete the placeholder picture. Then, on the Insert tab, click Picture to select one from your files.</w:t>
          </w:r>
        </w:p>
      </w:sdtContent>
    </w:sdt>
    <w:p w14:paraId="07E18BDF" w14:textId="41A331ED" w:rsidR="008E1536" w:rsidRDefault="008E1536" w:rsidP="008E1536">
      <w:bookmarkStart w:id="7" w:name="_Toc5789159"/>
    </w:p>
    <w:p w14:paraId="2CBF2611" w14:textId="5CE4351B" w:rsidR="008E1536" w:rsidRDefault="008E1536" w:rsidP="008E1536"/>
    <w:p w14:paraId="39D63DA7" w14:textId="6B07F845" w:rsidR="008E1536" w:rsidRDefault="008E1536" w:rsidP="008E1536"/>
    <w:p w14:paraId="2BCC6FA5" w14:textId="5CE3DB17" w:rsidR="008E1536" w:rsidRDefault="008E1536" w:rsidP="008E1536"/>
    <w:p w14:paraId="2C58EC81" w14:textId="6A75E0F6" w:rsidR="008E1536" w:rsidRDefault="008E1536" w:rsidP="008E1536"/>
    <w:p w14:paraId="47441DE0" w14:textId="1B3AF26B" w:rsidR="008E1536" w:rsidRDefault="008E1536" w:rsidP="008E1536"/>
    <w:p w14:paraId="3F72B6C2" w14:textId="2ED9F9AF" w:rsidR="008E1536" w:rsidRDefault="008E1536" w:rsidP="008E1536"/>
    <w:p w14:paraId="7B4C73CE" w14:textId="3F039FBF" w:rsidR="008E1536" w:rsidRDefault="008E1536" w:rsidP="008E1536"/>
    <w:p w14:paraId="09142A3F" w14:textId="77777777" w:rsidR="008E1536" w:rsidRDefault="008E1536" w:rsidP="008E1536"/>
    <w:p w14:paraId="3E8A993E" w14:textId="6625BAB6" w:rsidR="008E1536" w:rsidRDefault="008E1536" w:rsidP="008E1536"/>
    <w:p w14:paraId="5078B421" w14:textId="77777777" w:rsidR="008E1536" w:rsidRPr="008E1536" w:rsidRDefault="008E1536" w:rsidP="008E1536"/>
    <w:p w14:paraId="5AED1CF3" w14:textId="22D3CB28" w:rsidR="008E1536" w:rsidRDefault="008E1536" w:rsidP="00821E99">
      <w:pPr>
        <w:pStyle w:val="Heading2"/>
      </w:pPr>
    </w:p>
    <w:p w14:paraId="32259280" w14:textId="66721196" w:rsidR="008E1536" w:rsidRDefault="008E1536" w:rsidP="008E1536"/>
    <w:p w14:paraId="4119A692" w14:textId="10180B47" w:rsidR="008E1536" w:rsidRDefault="008E1536" w:rsidP="008E1536"/>
    <w:p w14:paraId="05756D47" w14:textId="04EDDF0A" w:rsidR="008E1536" w:rsidRDefault="008E1536" w:rsidP="008E1536"/>
    <w:p w14:paraId="3492367C" w14:textId="68410132" w:rsidR="008E1536" w:rsidRDefault="008E1536" w:rsidP="008E1536"/>
    <w:p w14:paraId="6E04D1D3" w14:textId="49F28230" w:rsidR="008E1536" w:rsidRDefault="008E1536" w:rsidP="008E1536"/>
    <w:p w14:paraId="7779530F" w14:textId="77777777" w:rsidR="008E1536" w:rsidRPr="008E1536" w:rsidRDefault="008E1536" w:rsidP="008E1536"/>
    <w:p w14:paraId="6BE79908" w14:textId="77777777" w:rsidR="008E1536" w:rsidRPr="008E1536" w:rsidRDefault="008E1536" w:rsidP="008E1536"/>
    <w:p w14:paraId="10834AB5" w14:textId="531EAD59" w:rsidR="00821E99" w:rsidRDefault="00821E99" w:rsidP="00821E99">
      <w:pPr>
        <w:pStyle w:val="Heading2"/>
      </w:pPr>
      <w:r>
        <w:lastRenderedPageBreak/>
        <w:t>cHANGES MADE</w:t>
      </w:r>
      <w:bookmarkEnd w:id="7"/>
    </w:p>
    <w:p w14:paraId="7CF14861" w14:textId="378705E2" w:rsidR="008E1536" w:rsidRPr="008E1536" w:rsidRDefault="008E1536" w:rsidP="008E1536">
      <w:r>
        <w:t xml:space="preserve">Before starting the </w:t>
      </w:r>
      <w:proofErr w:type="gramStart"/>
      <w:r>
        <w:t>website</w:t>
      </w:r>
      <w:proofErr w:type="gramEnd"/>
      <w:r>
        <w:t xml:space="preserve"> I had to come up with a </w:t>
      </w:r>
      <w:proofErr w:type="spellStart"/>
      <w:r>
        <w:t>colour</w:t>
      </w:r>
      <w:proofErr w:type="spellEnd"/>
      <w:r>
        <w:t xml:space="preserve"> scheme, after some thought I came up with grey and a dark turquoise </w:t>
      </w:r>
      <w:proofErr w:type="spellStart"/>
      <w:r>
        <w:t>colour</w:t>
      </w:r>
      <w:proofErr w:type="spellEnd"/>
      <w:r>
        <w:t>. I decided to keep the website extremely simple and only have one specific task that you can do on each page.</w:t>
      </w:r>
    </w:p>
    <w:p w14:paraId="741C9B45" w14:textId="1DA68A97" w:rsidR="008E1536" w:rsidRDefault="008E1536" w:rsidP="008E1536">
      <w:r>
        <w:t xml:space="preserve">I started off with remaking the home page. Keeping with the current trend of simplicity, </w:t>
      </w:r>
      <w:proofErr w:type="gramStart"/>
      <w:r>
        <w:t>The</w:t>
      </w:r>
      <w:proofErr w:type="gramEnd"/>
      <w:r>
        <w:t xml:space="preserve"> home page is extremely simple. It has the page and below the title, it has a search bar in the middle of screen. However, the search bar is not functional at the current moment. Home page </w:t>
      </w:r>
      <w:r w:rsidR="00323A5E">
        <w:t>comparison</w:t>
      </w:r>
      <w:r>
        <w:t xml:space="preserve">: </w:t>
      </w:r>
    </w:p>
    <w:p w14:paraId="6739BAA8" w14:textId="191F88B1" w:rsidR="00821E99" w:rsidRDefault="008E1536">
      <w:r>
        <w:rPr>
          <w:noProof/>
        </w:rPr>
        <w:drawing>
          <wp:inline distT="0" distB="0" distL="0" distR="0" wp14:anchorId="50B87172" wp14:editId="20E4FA00">
            <wp:extent cx="6410325" cy="230495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694" b="40765"/>
                    <a:stretch/>
                  </pic:blipFill>
                  <pic:spPr bwMode="auto">
                    <a:xfrm>
                      <a:off x="0" y="0"/>
                      <a:ext cx="6494726" cy="2335302"/>
                    </a:xfrm>
                    <a:prstGeom prst="rect">
                      <a:avLst/>
                    </a:prstGeom>
                    <a:ln>
                      <a:noFill/>
                    </a:ln>
                    <a:extLst>
                      <a:ext uri="{53640926-AAD7-44D8-BBD7-CCE9431645EC}">
                        <a14:shadowObscured xmlns:a14="http://schemas.microsoft.com/office/drawing/2010/main"/>
                      </a:ext>
                    </a:extLst>
                  </pic:spPr>
                </pic:pic>
              </a:graphicData>
            </a:graphic>
          </wp:inline>
        </w:drawing>
      </w:r>
    </w:p>
    <w:p w14:paraId="1454B4F1" w14:textId="10AE3A80" w:rsidR="00323A5E" w:rsidRDefault="00323A5E"/>
    <w:p w14:paraId="0ED78267" w14:textId="6EC71268" w:rsidR="00323A5E" w:rsidRDefault="00323A5E">
      <w:r>
        <w:t xml:space="preserve">For the second page, I remade the standalone calculator page. Keeping the page layout and </w:t>
      </w:r>
      <w:proofErr w:type="spellStart"/>
      <w:r>
        <w:t>colour</w:t>
      </w:r>
      <w:proofErr w:type="spellEnd"/>
      <w:r>
        <w:t xml:space="preserve"> scheme the same, I added the calculator which is full size on the web page. The user can click the buttons on the website or type them in, in the output bar. However, to calculate, you need to press the = sign button on the webpage. </w:t>
      </w:r>
      <w:r>
        <w:rPr>
          <w:noProof/>
        </w:rPr>
        <w:drawing>
          <wp:inline distT="0" distB="0" distL="0" distR="0" wp14:anchorId="661A19B0" wp14:editId="7A988E54">
            <wp:extent cx="6458585"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03" b="40705"/>
                    <a:stretch/>
                  </pic:blipFill>
                  <pic:spPr bwMode="auto">
                    <a:xfrm>
                      <a:off x="0" y="0"/>
                      <a:ext cx="6483864" cy="2352321"/>
                    </a:xfrm>
                    <a:prstGeom prst="rect">
                      <a:avLst/>
                    </a:prstGeom>
                    <a:ln>
                      <a:noFill/>
                    </a:ln>
                    <a:extLst>
                      <a:ext uri="{53640926-AAD7-44D8-BBD7-CCE9431645EC}">
                        <a14:shadowObscured xmlns:a14="http://schemas.microsoft.com/office/drawing/2010/main"/>
                      </a:ext>
                    </a:extLst>
                  </pic:spPr>
                </pic:pic>
              </a:graphicData>
            </a:graphic>
          </wp:inline>
        </w:drawing>
      </w:r>
    </w:p>
    <w:p w14:paraId="2C3990A2" w14:textId="2BC8A413" w:rsidR="00323A5E" w:rsidRDefault="00323A5E"/>
    <w:p w14:paraId="4B4B4970" w14:textId="1624E162" w:rsidR="004D2CE3" w:rsidRDefault="004D2CE3">
      <w:r>
        <w:lastRenderedPageBreak/>
        <w:t xml:space="preserve">For the third page, I remade the length converter page, which can convert distances from the metric system to the imperial system and vice versa. To choose what you want to convert, you just pick it from the dropdown menu and then enter the value into the box and click the convert button. It will then show the converted figure </w:t>
      </w:r>
      <w:r w:rsidR="00481796">
        <w:t>to the right of the button.</w:t>
      </w:r>
      <w:bookmarkStart w:id="8" w:name="_GoBack"/>
      <w:bookmarkEnd w:id="8"/>
    </w:p>
    <w:p w14:paraId="1FE73835" w14:textId="72837C48" w:rsidR="00B8775C" w:rsidRDefault="00B8775C">
      <w:r>
        <w:rPr>
          <w:noProof/>
        </w:rPr>
        <w:drawing>
          <wp:inline distT="0" distB="0" distL="0" distR="0" wp14:anchorId="3943DC0E" wp14:editId="78965431">
            <wp:extent cx="637222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462" b="34936"/>
                    <a:stretch/>
                  </pic:blipFill>
                  <pic:spPr bwMode="auto">
                    <a:xfrm>
                      <a:off x="0" y="0"/>
                      <a:ext cx="6372225" cy="2552700"/>
                    </a:xfrm>
                    <a:prstGeom prst="rect">
                      <a:avLst/>
                    </a:prstGeom>
                    <a:ln>
                      <a:noFill/>
                    </a:ln>
                    <a:extLst>
                      <a:ext uri="{53640926-AAD7-44D8-BBD7-CCE9431645EC}">
                        <a14:shadowObscured xmlns:a14="http://schemas.microsoft.com/office/drawing/2010/main"/>
                      </a:ext>
                    </a:extLst>
                  </pic:spPr>
                </pic:pic>
              </a:graphicData>
            </a:graphic>
          </wp:inline>
        </w:drawing>
      </w:r>
    </w:p>
    <w:sectPr w:rsidR="00B8775C">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86C8C" w14:textId="77777777" w:rsidR="00ED719B" w:rsidRDefault="00ED719B" w:rsidP="00C6554A">
      <w:pPr>
        <w:spacing w:before="0" w:after="0" w:line="240" w:lineRule="auto"/>
      </w:pPr>
      <w:r>
        <w:separator/>
      </w:r>
    </w:p>
  </w:endnote>
  <w:endnote w:type="continuationSeparator" w:id="0">
    <w:p w14:paraId="636C8F99" w14:textId="77777777" w:rsidR="00ED719B" w:rsidRDefault="00ED719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89E4A" w14:textId="77777777" w:rsidR="004D2CE3" w:rsidRDefault="004D2CE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AB964" w14:textId="77777777" w:rsidR="00ED719B" w:rsidRDefault="00ED719B" w:rsidP="00C6554A">
      <w:pPr>
        <w:spacing w:before="0" w:after="0" w:line="240" w:lineRule="auto"/>
      </w:pPr>
      <w:r>
        <w:separator/>
      </w:r>
    </w:p>
  </w:footnote>
  <w:footnote w:type="continuationSeparator" w:id="0">
    <w:p w14:paraId="2312FED2" w14:textId="77777777" w:rsidR="00ED719B" w:rsidRDefault="00ED719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99"/>
    <w:rsid w:val="00253E4A"/>
    <w:rsid w:val="002554CD"/>
    <w:rsid w:val="00293B83"/>
    <w:rsid w:val="002B4294"/>
    <w:rsid w:val="00323A5E"/>
    <w:rsid w:val="00333D0D"/>
    <w:rsid w:val="00481796"/>
    <w:rsid w:val="004C049F"/>
    <w:rsid w:val="004D2CE3"/>
    <w:rsid w:val="005000E2"/>
    <w:rsid w:val="006A3CE7"/>
    <w:rsid w:val="00821E99"/>
    <w:rsid w:val="008E1536"/>
    <w:rsid w:val="00B8775C"/>
    <w:rsid w:val="00C6554A"/>
    <w:rsid w:val="00DE7A78"/>
    <w:rsid w:val="00ED719B"/>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A562"/>
  <w15:chartTrackingRefBased/>
  <w15:docId w15:val="{5464072D-832B-4FE9-8530-783EC1371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21E99"/>
    <w:rPr>
      <w:color w:val="605E5C"/>
      <w:shd w:val="clear" w:color="auto" w:fill="E1DFDD"/>
    </w:rPr>
  </w:style>
  <w:style w:type="paragraph" w:styleId="TOCHeading">
    <w:name w:val="TOC Heading"/>
    <w:basedOn w:val="Heading1"/>
    <w:next w:val="Normal"/>
    <w:uiPriority w:val="39"/>
    <w:unhideWhenUsed/>
    <w:qFormat/>
    <w:rsid w:val="00253E4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53E4A"/>
    <w:pPr>
      <w:spacing w:after="100"/>
    </w:pPr>
  </w:style>
  <w:style w:type="paragraph" w:styleId="TOC2">
    <w:name w:val="toc 2"/>
    <w:basedOn w:val="Normal"/>
    <w:next w:val="Normal"/>
    <w:autoRedefine/>
    <w:uiPriority w:val="39"/>
    <w:unhideWhenUsed/>
    <w:rsid w:val="00253E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lculator.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calculator.com/pantaserv/makecal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Krasovski\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10F3AE3F34897905959FDEBC9DE68"/>
        <w:category>
          <w:name w:val="General"/>
          <w:gallery w:val="placeholder"/>
        </w:category>
        <w:types>
          <w:type w:val="bbPlcHdr"/>
        </w:types>
        <w:behaviors>
          <w:behavior w:val="content"/>
        </w:behaviors>
        <w:guid w:val="{42B54C5C-AE7D-42B2-AE49-AD058AF74DE8}"/>
      </w:docPartPr>
      <w:docPartBody>
        <w:p w:rsidR="00416DBA" w:rsidRDefault="00416DBA" w:rsidP="00416DBA">
          <w:r>
            <w:t>You might like the photo on the cover page as much as we do, but if it’s not ideal for your report, it’s easy to replace it with your own.</w:t>
          </w:r>
        </w:p>
        <w:p w:rsidR="00416DBA" w:rsidRDefault="00416DBA">
          <w:pPr>
            <w:pStyle w:val="B1210F3AE3F34897905959FDEBC9DE68"/>
          </w:pPr>
          <w:r>
            <w:t>Just delete the placeholder picture. Then, on the Insert tab, click Picture to select one from your files.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DBA"/>
    <w:rsid w:val="00416D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571C813C8A4C689A5F36FE14D8C4ED">
    <w:name w:val="41571C813C8A4C689A5F36FE14D8C4ED"/>
  </w:style>
  <w:style w:type="paragraph" w:customStyle="1" w:styleId="705BAF748E714C3086828F056B7D7485">
    <w:name w:val="705BAF748E714C3086828F056B7D7485"/>
  </w:style>
  <w:style w:type="paragraph" w:customStyle="1" w:styleId="189C2695BDAF468BAA38A6A74FDAC46A">
    <w:name w:val="189C2695BDAF468BAA38A6A74FDAC46A"/>
  </w:style>
  <w:style w:type="paragraph" w:customStyle="1" w:styleId="0DE1CAFFFB0E42E1A14E4FCB08D1910D">
    <w:name w:val="0DE1CAFFFB0E42E1A14E4FCB08D1910D"/>
  </w:style>
  <w:style w:type="paragraph" w:customStyle="1" w:styleId="DC1065661BF5472FBCEC6764CA4905ED">
    <w:name w:val="DC1065661BF5472FBCEC6764CA4905ED"/>
  </w:style>
  <w:style w:type="paragraph" w:customStyle="1" w:styleId="E29122DC735449EBABB3B50542C69F72">
    <w:name w:val="E29122DC735449EBABB3B50542C69F72"/>
  </w:style>
  <w:style w:type="paragraph" w:customStyle="1" w:styleId="7993FF544F494AD08F6798795A72EFDF">
    <w:name w:val="7993FF544F494AD08F6798795A72EFDF"/>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85101FAE1E4DF3BCF02A393D364D6F">
    <w:name w:val="4C85101FAE1E4DF3BCF02A393D364D6F"/>
  </w:style>
  <w:style w:type="paragraph" w:customStyle="1" w:styleId="117696CA1B3C49E7906477ED515EA980">
    <w:name w:val="117696CA1B3C49E7906477ED515EA980"/>
  </w:style>
  <w:style w:type="paragraph" w:customStyle="1" w:styleId="B1210F3AE3F34897905959FDEBC9DE68">
    <w:name w:val="B1210F3AE3F34897905959FDEBC9DE68"/>
  </w:style>
  <w:style w:type="paragraph" w:customStyle="1" w:styleId="6B9E8DBA9C7540C6AE9F6E6AF8B4BA86">
    <w:name w:val="6B9E8DBA9C7540C6AE9F6E6AF8B4BA86"/>
    <w:rsid w:val="00416D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134</TotalTime>
  <Pages>6</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Krasovski</dc:creator>
  <cp:keywords/>
  <dc:description/>
  <cp:lastModifiedBy>Daniel Krasovski</cp:lastModifiedBy>
  <cp:revision>1</cp:revision>
  <dcterms:created xsi:type="dcterms:W3CDTF">2019-04-10T10:16:00Z</dcterms:created>
  <dcterms:modified xsi:type="dcterms:W3CDTF">2019-04-10T12:30:00Z</dcterms:modified>
</cp:coreProperties>
</file>